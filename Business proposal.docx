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0141" w14:textId="77777777" w:rsidR="00E3603C" w:rsidRPr="00AD59E8" w:rsidRDefault="00D04F95" w:rsidP="00CF7685">
      <w:r w:rsidRPr="00D04F95">
        <w:rPr>
          <w:noProof/>
        </w:rPr>
        <mc:AlternateContent>
          <mc:Choice Requires="wpg">
            <w:drawing>
              <wp:anchor distT="0" distB="0" distL="114300" distR="114300" simplePos="0" relativeHeight="251665918" behindDoc="1" locked="1" layoutInCell="1" allowOverlap="1" wp14:anchorId="2B240D6F" wp14:editId="5E1E5D53">
                <wp:simplePos x="0" y="0"/>
                <wp:positionH relativeFrom="column">
                  <wp:posOffset>-685800</wp:posOffset>
                </wp:positionH>
                <wp:positionV relativeFrom="paragraph">
                  <wp:posOffset>-228600</wp:posOffset>
                </wp:positionV>
                <wp:extent cx="7772400" cy="10058400"/>
                <wp:effectExtent l="0" t="0" r="0" b="0"/>
                <wp:wrapNone/>
                <wp:docPr id="5" name="Group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3ACBBE-F16E-D83D-BA20-AF2695358CE9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08942181" name="Rectangle 1108942181">
                          <a:extLst>
                            <a:ext uri="{FF2B5EF4-FFF2-40B4-BE49-F238E27FC236}">
                              <a16:creationId xmlns:a16="http://schemas.microsoft.com/office/drawing/2014/main" id="{9A0A5939-AB15-7C32-8832-AE4B9251F0C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65284" name="Rectangle 401565284">
                          <a:extLst>
                            <a:ext uri="{FF2B5EF4-FFF2-40B4-BE49-F238E27FC236}">
                              <a16:creationId xmlns:a16="http://schemas.microsoft.com/office/drawing/2014/main" id="{BD7C5176-C4CE-2973-5447-C562A4A72929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363460" cy="498348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5E1BB7D" id="Group 4" o:spid="_x0000_s1026" alt="&quot;&quot;" style="position:absolute;margin-left:-54pt;margin-top:-18pt;width:612pt;height:11in;z-index:-251650562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">
                <v:rect id="Rectangle 110894218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" filled="f" stroked="f" strokeweight="1.5pt"/>
                <v:rect id="Rectangle 401565284" o:spid="_x0000_s1028" style="position:absolute;width:73634;height:49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" fillcolor="#d1d6df [670]" stroked="f" strokeweight="1.5pt"/>
                <w10:anchorlock/>
              </v:group>
            </w:pict>
          </mc:Fallback>
        </mc:AlternateContent>
      </w:r>
    </w:p>
    <w:p w14:paraId="44920E4D" w14:textId="2A357F8B" w:rsidR="000263FC" w:rsidRPr="000263FC" w:rsidRDefault="000263FC" w:rsidP="00CF7685">
      <w:pPr>
        <w:pStyle w:val="Title"/>
      </w:pPr>
      <w:r w:rsidRPr="000263FC">
        <w:t xml:space="preserve"> </w:t>
      </w:r>
      <w:r w:rsidR="00545029">
        <w:t>MADE FOR YOU</w:t>
      </w:r>
    </w:p>
    <w:tbl>
      <w:tblPr>
        <w:tblStyle w:val="TableGrid"/>
        <w:tblW w:w="9900" w:type="dxa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5400"/>
      </w:tblGrid>
      <w:tr w:rsidR="00C3724D" w:rsidRPr="000263FC" w14:paraId="1175B7D3" w14:textId="77777777" w:rsidTr="000263FC">
        <w:trPr>
          <w:trHeight w:val="72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23B8B32" w14:textId="2E0684F4" w:rsidR="00C3724D" w:rsidRPr="00055878" w:rsidRDefault="00545029" w:rsidP="00CF7685">
            <w:pPr>
              <w:pStyle w:val="Subtitle"/>
            </w:pPr>
            <w:r>
              <w:t xml:space="preserve">SUBMITTED BY: 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3157D43B" w14:textId="12CFC626" w:rsidR="00C3724D" w:rsidRPr="000263FC" w:rsidRDefault="00545029" w:rsidP="00CF7685">
            <w:pPr>
              <w:pStyle w:val="Subtitle"/>
            </w:pPr>
            <w:r>
              <w:t>submitted to</w:t>
            </w:r>
            <w:r w:rsidR="00C3724D" w:rsidRPr="000263FC">
              <w:t>:</w:t>
            </w:r>
          </w:p>
        </w:tc>
      </w:tr>
      <w:tr w:rsidR="00833A56" w14:paraId="121B2555" w14:textId="77777777" w:rsidTr="00055878">
        <w:trPr>
          <w:trHeight w:val="1728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A7BF142" w14:textId="2A49827F" w:rsidR="00833A56" w:rsidRDefault="00545029" w:rsidP="00CF7685">
            <w:pPr>
              <w:pStyle w:val="Contactinf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Andiswa</w:t>
            </w:r>
            <w:proofErr w:type="spellEnd"/>
            <w:r>
              <w:rPr>
                <w:sz w:val="24"/>
                <w:szCs w:val="24"/>
              </w:rPr>
              <w:t xml:space="preserve"> Mfeka</w:t>
            </w:r>
          </w:p>
          <w:p w14:paraId="2368EAD6" w14:textId="15188AE4" w:rsidR="00545029" w:rsidRDefault="00545029" w:rsidP="00CF7685">
            <w:pPr>
              <w:pStyle w:val="Contactinf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ST10486112</w:t>
            </w:r>
          </w:p>
          <w:p w14:paraId="1835F41A" w14:textId="096C3586" w:rsidR="00545029" w:rsidRPr="00545029" w:rsidRDefault="00545029" w:rsidP="00CF7685">
            <w:pPr>
              <w:pStyle w:val="Contactinf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Diploma in Digital marketing </w:t>
            </w:r>
          </w:p>
          <w:p w14:paraId="7FE37B84" w14:textId="77777777" w:rsidR="00055878" w:rsidRPr="00055878" w:rsidRDefault="00055878" w:rsidP="00CF7685"/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5506719C" w14:textId="0E432515" w:rsidR="00055878" w:rsidRPr="00545029" w:rsidRDefault="00545029" w:rsidP="00CF7685">
            <w:pPr>
              <w:pStyle w:val="Contactinf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</w:t>
            </w:r>
            <w:proofErr w:type="spellEnd"/>
            <w:r>
              <w:rPr>
                <w:sz w:val="24"/>
                <w:szCs w:val="24"/>
              </w:rPr>
              <w:t xml:space="preserve"> Gordon </w:t>
            </w:r>
          </w:p>
          <w:p w14:paraId="734154D8" w14:textId="1F6B5671" w:rsidR="00055878" w:rsidRPr="00545029" w:rsidRDefault="00545029" w:rsidP="00CF7685">
            <w:pPr>
              <w:pStyle w:val="Contactinf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Intoduction</w:t>
            </w:r>
            <w:proofErr w:type="spellEnd"/>
            <w:r>
              <w:rPr>
                <w:sz w:val="24"/>
                <w:szCs w:val="24"/>
              </w:rPr>
              <w:t xml:space="preserve"> to Web development</w:t>
            </w:r>
          </w:p>
          <w:p w14:paraId="1C940A45" w14:textId="51428B05" w:rsidR="00833A56" w:rsidRDefault="00833A56" w:rsidP="00CF7685">
            <w:pPr>
              <w:pStyle w:val="Contactinfo"/>
            </w:pPr>
          </w:p>
          <w:p w14:paraId="765ABD40" w14:textId="77777777" w:rsidR="00055878" w:rsidRPr="00055878" w:rsidRDefault="00055878" w:rsidP="00CF7685"/>
        </w:tc>
      </w:tr>
    </w:tbl>
    <w:p w14:paraId="3673E2B4" w14:textId="77777777" w:rsidR="00055878" w:rsidRDefault="00055878" w:rsidP="00CF7685"/>
    <w:p w14:paraId="16CCEF68" w14:textId="3F489386" w:rsidR="00055878" w:rsidRDefault="00545029" w:rsidP="00CF7685">
      <w:pPr>
        <w:pStyle w:val="Heading1"/>
      </w:pPr>
      <w:r>
        <w:t xml:space="preserve">My personalized book brand creates custom-made tailored to individual </w:t>
      </w:r>
      <w:proofErr w:type="gramStart"/>
      <w:r>
        <w:t>customers ,</w:t>
      </w:r>
      <w:proofErr w:type="gramEnd"/>
      <w:r>
        <w:t xml:space="preserve"> instead of selling mass-produced </w:t>
      </w:r>
      <w:proofErr w:type="gramStart"/>
      <w:r>
        <w:t>books ,</w:t>
      </w:r>
      <w:proofErr w:type="gramEnd"/>
      <w:r>
        <w:t xml:space="preserve"> its designs books based on a </w:t>
      </w:r>
      <w:proofErr w:type="gramStart"/>
      <w:r>
        <w:t>customers</w:t>
      </w:r>
      <w:proofErr w:type="gramEnd"/>
      <w:r>
        <w:t xml:space="preserve"> </w:t>
      </w:r>
      <w:proofErr w:type="gramStart"/>
      <w:r>
        <w:t>name ,</w:t>
      </w:r>
      <w:proofErr w:type="gramEnd"/>
      <w:r>
        <w:t xml:space="preserve"> </w:t>
      </w:r>
      <w:proofErr w:type="gramStart"/>
      <w:r>
        <w:t>story ,</w:t>
      </w:r>
      <w:proofErr w:type="gramEnd"/>
      <w:r>
        <w:t xml:space="preserve"> goals and message.</w:t>
      </w:r>
    </w:p>
    <w:p w14:paraId="3723EC5F" w14:textId="75E03012" w:rsidR="00391641" w:rsidRDefault="00391641" w:rsidP="00391641"/>
    <w:p w14:paraId="2111E736" w14:textId="1ABB8DA0" w:rsidR="00391641" w:rsidRDefault="00391641" w:rsidP="00391641">
      <w:pPr>
        <w:rPr>
          <w:sz w:val="36"/>
          <w:szCs w:val="36"/>
        </w:rPr>
      </w:pPr>
      <w:r>
        <w:rPr>
          <w:sz w:val="36"/>
          <w:szCs w:val="36"/>
        </w:rPr>
        <w:t xml:space="preserve">Brief history </w:t>
      </w:r>
    </w:p>
    <w:p w14:paraId="10A7B1CF" w14:textId="4236A906" w:rsidR="00391641" w:rsidRPr="00391641" w:rsidRDefault="00391641" w:rsidP="00391641">
      <w:pPr>
        <w:rPr>
          <w:sz w:val="36"/>
          <w:szCs w:val="36"/>
        </w:rPr>
      </w:pPr>
      <w:r>
        <w:rPr>
          <w:sz w:val="36"/>
          <w:szCs w:val="36"/>
        </w:rPr>
        <w:t xml:space="preserve">Made For You was established to provide </w:t>
      </w:r>
      <w:proofErr w:type="gramStart"/>
      <w:r>
        <w:rPr>
          <w:sz w:val="36"/>
          <w:szCs w:val="36"/>
        </w:rPr>
        <w:t>people  with</w:t>
      </w:r>
      <w:proofErr w:type="gramEnd"/>
      <w:r>
        <w:rPr>
          <w:sz w:val="36"/>
          <w:szCs w:val="36"/>
        </w:rPr>
        <w:t xml:space="preserve"> a unique and meaningful way to preserve their memories and celebrate important life events.</w:t>
      </w:r>
      <w:r w:rsidR="00D92778">
        <w:rPr>
          <w:sz w:val="36"/>
          <w:szCs w:val="36"/>
        </w:rPr>
        <w:t xml:space="preserve"> Since its inception, the business has focused on helping individuals, families and communities capture special moments such as </w:t>
      </w:r>
      <w:proofErr w:type="gramStart"/>
      <w:r w:rsidR="00D92778">
        <w:rPr>
          <w:sz w:val="36"/>
          <w:szCs w:val="36"/>
        </w:rPr>
        <w:t>birthday ,</w:t>
      </w:r>
      <w:proofErr w:type="gramEnd"/>
      <w:r w:rsidR="00D92778">
        <w:rPr>
          <w:sz w:val="36"/>
          <w:szCs w:val="36"/>
        </w:rPr>
        <w:t xml:space="preserve"> traditional ceremonies and graduations. The business continues to grow by offering </w:t>
      </w:r>
      <w:proofErr w:type="gramStart"/>
      <w:r w:rsidR="00D92778">
        <w:rPr>
          <w:sz w:val="36"/>
          <w:szCs w:val="36"/>
        </w:rPr>
        <w:t>creative ,</w:t>
      </w:r>
      <w:proofErr w:type="gramEnd"/>
      <w:r w:rsidR="00D92778">
        <w:rPr>
          <w:sz w:val="36"/>
          <w:szCs w:val="36"/>
        </w:rPr>
        <w:t xml:space="preserve"> customized products that provide lasting value and preserve memories for future generations. The idea of the business originated from recognizing that many people have inspiring life </w:t>
      </w:r>
      <w:proofErr w:type="gramStart"/>
      <w:r w:rsidR="00D92778">
        <w:rPr>
          <w:sz w:val="36"/>
          <w:szCs w:val="36"/>
        </w:rPr>
        <w:t>stories ,</w:t>
      </w:r>
      <w:proofErr w:type="gramEnd"/>
      <w:r w:rsidR="00D92778">
        <w:rPr>
          <w:sz w:val="36"/>
          <w:szCs w:val="36"/>
        </w:rPr>
        <w:t xml:space="preserve"> </w:t>
      </w:r>
      <w:r w:rsidR="00D92778">
        <w:rPr>
          <w:sz w:val="36"/>
          <w:szCs w:val="36"/>
        </w:rPr>
        <w:lastRenderedPageBreak/>
        <w:t xml:space="preserve">achievements and special occasions that deserve to be remembered. </w:t>
      </w:r>
    </w:p>
    <w:tbl>
      <w:tblPr>
        <w:tblStyle w:val="TableGrid"/>
        <w:tblW w:w="9180" w:type="dxa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4635"/>
      </w:tblGrid>
      <w:tr w:rsidR="001E6962" w:rsidRPr="001E6962" w14:paraId="0CCA0BA3" w14:textId="77777777" w:rsidTr="00055878">
        <w:trPr>
          <w:trHeight w:val="72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 w14:paraId="4F091E5B" w14:textId="7D154A8C" w:rsidR="00C3724D" w:rsidRPr="00545029" w:rsidRDefault="00545029" w:rsidP="00CF7685">
            <w:pPr>
              <w:pStyle w:val="Heading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The importance of having a website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E5E07" w14:textId="43905532" w:rsidR="00C3724D" w:rsidRPr="00224C36" w:rsidRDefault="00224C36" w:rsidP="00CF7685">
            <w:pPr>
              <w:pStyle w:val="Heading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Business objectives and goals</w:t>
            </w:r>
          </w:p>
        </w:tc>
      </w:tr>
      <w:tr w:rsidR="00C3724D" w14:paraId="1B96E77D" w14:textId="77777777" w:rsidTr="00CF7685">
        <w:trPr>
          <w:trHeight w:val="1296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 w14:paraId="3E2D1E91" w14:textId="2ED40D31" w:rsidR="00C3724D" w:rsidRPr="00545029" w:rsidRDefault="00224C36" w:rsidP="00CF7685">
            <w:pP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</w:pPr>
            <w:r>
              <w:rPr>
                <w:sz w:val="32"/>
                <w:szCs w:val="32"/>
              </w:rPr>
              <w:t xml:space="preserve">Made for </w:t>
            </w:r>
            <w:proofErr w:type="gramStart"/>
            <w:r>
              <w:rPr>
                <w:sz w:val="32"/>
                <w:szCs w:val="32"/>
              </w:rPr>
              <w:t>you</w:t>
            </w:r>
            <w:proofErr w:type="gramEnd"/>
            <w:r>
              <w:rPr>
                <w:sz w:val="32"/>
                <w:szCs w:val="32"/>
              </w:rPr>
              <w:t xml:space="preserve"> needs a website because </w:t>
            </w:r>
            <w:proofErr w:type="spellStart"/>
            <w:proofErr w:type="gramStart"/>
            <w:r>
              <w:rPr>
                <w:sz w:val="32"/>
                <w:szCs w:val="32"/>
              </w:rPr>
              <w:t>its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can make my brand look serious and </w:t>
            </w:r>
            <w:proofErr w:type="gramStart"/>
            <w:r>
              <w:rPr>
                <w:sz w:val="32"/>
                <w:szCs w:val="32"/>
              </w:rPr>
              <w:t>trustworthy ,</w:t>
            </w:r>
            <w:proofErr w:type="gramEnd"/>
            <w:r>
              <w:rPr>
                <w:sz w:val="32"/>
                <w:szCs w:val="32"/>
              </w:rPr>
              <w:t xml:space="preserve"> customers are more likely to trust a business that has an official online presence.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14:paraId="7B11446A" w14:textId="77777777" w:rsidR="00C3724D" w:rsidRDefault="00224C36" w:rsidP="00CF7685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MY</w:t>
            </w:r>
            <w:proofErr w:type="gramEnd"/>
            <w:r>
              <w:rPr>
                <w:sz w:val="32"/>
                <w:szCs w:val="32"/>
              </w:rPr>
              <w:t xml:space="preserve"> business objectives of using </w:t>
            </w:r>
            <w:proofErr w:type="gramStart"/>
            <w:r>
              <w:rPr>
                <w:sz w:val="32"/>
                <w:szCs w:val="32"/>
              </w:rPr>
              <w:t>the websites</w:t>
            </w:r>
            <w:proofErr w:type="gramEnd"/>
            <w:r>
              <w:rPr>
                <w:sz w:val="32"/>
                <w:szCs w:val="32"/>
              </w:rPr>
              <w:t xml:space="preserve">: </w:t>
            </w:r>
          </w:p>
          <w:p w14:paraId="245AB669" w14:textId="77777777" w:rsidR="00224C36" w:rsidRDefault="00224C36" w:rsidP="00224C36">
            <w:pPr>
              <w:pStyle w:val="ListParagraph"/>
              <w:numPr>
                <w:ilvl w:val="0"/>
                <w:numId w:val="7"/>
              </w:numP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  <w:t>Simplify the ordering process</w:t>
            </w:r>
          </w:p>
          <w:p w14:paraId="5FFC216F" w14:textId="77777777" w:rsidR="00224C36" w:rsidRDefault="00224C36" w:rsidP="00224C36">
            <w:pPr>
              <w:pStyle w:val="ListParagraph"/>
              <w:numPr>
                <w:ilvl w:val="0"/>
                <w:numId w:val="7"/>
              </w:numP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  <w:t xml:space="preserve">Strength brand identity </w:t>
            </w:r>
          </w:p>
          <w:p w14:paraId="63FA7CE9" w14:textId="5AA97981" w:rsidR="00224C36" w:rsidRPr="00224C36" w:rsidRDefault="00224C36" w:rsidP="00224C36">
            <w:pPr>
              <w:pStyle w:val="ListParagraph"/>
              <w:numPr>
                <w:ilvl w:val="0"/>
                <w:numId w:val="7"/>
              </w:numP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  <w:t>Increase brand awareness locally and online</w:t>
            </w:r>
          </w:p>
        </w:tc>
      </w:tr>
      <w:tr w:rsidR="00C3724D" w:rsidRPr="00D01B9C" w14:paraId="4DB85C45" w14:textId="77777777" w:rsidTr="00055878">
        <w:trPr>
          <w:trHeight w:val="72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E540F" w14:textId="77777777" w:rsidR="00C3724D" w:rsidRDefault="00224C36" w:rsidP="00CF7685">
            <w:pPr>
              <w:pStyle w:val="Heading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Problem statement</w:t>
            </w:r>
          </w:p>
          <w:p w14:paraId="073B6F05" w14:textId="41E2DCD5" w:rsidR="00224C36" w:rsidRPr="00224C36" w:rsidRDefault="00224C36" w:rsidP="00224C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This personalized book brand has limited online visibility and relies </w:t>
            </w:r>
            <w:r w:rsidR="00002B29">
              <w:rPr>
                <w:sz w:val="32"/>
                <w:szCs w:val="32"/>
              </w:rPr>
              <w:t xml:space="preserve">mainly on word of mouth and social media platforms. This creates several challenges like the lack of professional online </w:t>
            </w:r>
            <w:proofErr w:type="gramStart"/>
            <w:r w:rsidR="00002B29">
              <w:rPr>
                <w:sz w:val="32"/>
                <w:szCs w:val="32"/>
              </w:rPr>
              <w:t>identity ,</w:t>
            </w:r>
            <w:proofErr w:type="gramEnd"/>
            <w:r w:rsidR="00002B29">
              <w:rPr>
                <w:sz w:val="32"/>
                <w:szCs w:val="32"/>
              </w:rPr>
              <w:t xml:space="preserve"> limited reach to potential customers and no centralized platform for showcasing products.</w:t>
            </w: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EB353" w14:textId="77777777" w:rsidR="00C3724D" w:rsidRDefault="00002B29" w:rsidP="00CF7685">
            <w:pPr>
              <w:pStyle w:val="Heading2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Target audience analysis</w:t>
            </w:r>
          </w:p>
          <w:p w14:paraId="7610ECDF" w14:textId="77777777" w:rsidR="00E20F98" w:rsidRDefault="00E20F98" w:rsidP="00002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The </w:t>
            </w:r>
            <w:proofErr w:type="gramStart"/>
            <w:r>
              <w:rPr>
                <w:sz w:val="32"/>
                <w:szCs w:val="32"/>
              </w:rPr>
              <w:t>aimed</w:t>
            </w:r>
            <w:proofErr w:type="gramEnd"/>
            <w:r>
              <w:rPr>
                <w:sz w:val="32"/>
                <w:szCs w:val="32"/>
              </w:rPr>
              <w:t xml:space="preserve"> is aimed at:</w:t>
            </w:r>
          </w:p>
          <w:p w14:paraId="487F764F" w14:textId="77777777" w:rsidR="00E20F98" w:rsidRDefault="00E20F98" w:rsidP="00002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 Students looking for personalized academic or motivational books</w:t>
            </w:r>
          </w:p>
          <w:p w14:paraId="2FF4E4F3" w14:textId="77777777" w:rsidR="00E20F98" w:rsidRDefault="00E20F98" w:rsidP="00002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 Parents buying customized storybooks for children</w:t>
            </w:r>
          </w:p>
          <w:p w14:paraId="53E5C285" w14:textId="77777777" w:rsidR="00E20F98" w:rsidRDefault="00E20F98" w:rsidP="00002B2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 Schools or organizations needing personalized educational</w:t>
            </w:r>
          </w:p>
          <w:p w14:paraId="0E1EC6AC" w14:textId="36A17523" w:rsidR="00E20F98" w:rsidRPr="00E20F98" w:rsidRDefault="00E20F98" w:rsidP="00002B29">
            <w:pPr>
              <w:rPr>
                <w:sz w:val="32"/>
                <w:szCs w:val="32"/>
              </w:rPr>
            </w:pPr>
          </w:p>
        </w:tc>
      </w:tr>
      <w:tr w:rsidR="00C3724D" w:rsidRPr="00D01B9C" w14:paraId="214093C7" w14:textId="77777777" w:rsidTr="00CF7685">
        <w:trPr>
          <w:trHeight w:val="1296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</w:tcPr>
          <w:p w14:paraId="34B8AE37" w14:textId="7136265B" w:rsidR="00C3724D" w:rsidRPr="00E8228F" w:rsidRDefault="00C3724D" w:rsidP="00CF7685">
            <w:pPr>
              <w:rPr>
                <w:rFonts w:eastAsiaTheme="minorEastAsia" w:cstheme="minorBidi"/>
                <w:color w:val="auto"/>
                <w:kern w:val="0"/>
                <w:szCs w:val="24"/>
                <w14:ligatures w14:val="none"/>
              </w:rPr>
            </w:pPr>
          </w:p>
        </w:tc>
        <w:tc>
          <w:tcPr>
            <w:tcW w:w="4635" w:type="dxa"/>
            <w:tcBorders>
              <w:top w:val="nil"/>
              <w:left w:val="nil"/>
              <w:bottom w:val="nil"/>
              <w:right w:val="nil"/>
            </w:tcBorders>
          </w:tcPr>
          <w:p w14:paraId="2C004415" w14:textId="2E2F51D6" w:rsidR="00C3724D" w:rsidRPr="00E20F98" w:rsidRDefault="00C3724D" w:rsidP="00CF7685">
            <w:pPr>
              <w:rPr>
                <w:rFonts w:eastAsiaTheme="minorEastAsia" w:cstheme="minorBidi"/>
                <w:color w:val="auto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571EAF8" w14:textId="5EBEC90A" w:rsidR="0067172B" w:rsidRDefault="00E20F98" w:rsidP="00055878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>Key website features and functionality</w:t>
      </w:r>
    </w:p>
    <w:p w14:paraId="45829C37" w14:textId="2A2CA2CE" w:rsidR="00E20F98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. Home page introducing the brand </w:t>
      </w:r>
    </w:p>
    <w:p w14:paraId="65850DF3" w14:textId="4DB95AA0" w:rsidR="00B9302F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. About us section</w:t>
      </w:r>
    </w:p>
    <w:p w14:paraId="760BA1CD" w14:textId="1B68B869" w:rsidR="00B9302F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. Sample books </w:t>
      </w:r>
    </w:p>
    <w:p w14:paraId="4B877EF9" w14:textId="21DBB75E" w:rsidR="00B9302F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. contact page </w:t>
      </w:r>
    </w:p>
    <w:p w14:paraId="449DE56A" w14:textId="437D5F6D" w:rsidR="00B9302F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. Testimonials section</w:t>
      </w:r>
    </w:p>
    <w:p w14:paraId="5A87159B" w14:textId="660E71C0" w:rsidR="00B9302F" w:rsidRDefault="00B9302F" w:rsidP="0005587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. Frequently Asked </w:t>
      </w:r>
      <w:proofErr w:type="gramStart"/>
      <w:r>
        <w:rPr>
          <w:sz w:val="32"/>
          <w:szCs w:val="32"/>
        </w:rPr>
        <w:t>Questions( FAQ</w:t>
      </w:r>
      <w:proofErr w:type="gramEnd"/>
      <w:r>
        <w:rPr>
          <w:sz w:val="32"/>
          <w:szCs w:val="32"/>
        </w:rPr>
        <w:t>)</w:t>
      </w:r>
    </w:p>
    <w:p w14:paraId="4562B7B1" w14:textId="77777777" w:rsidR="00B9302F" w:rsidRDefault="00B9302F" w:rsidP="00055878">
      <w:pPr>
        <w:pStyle w:val="NoSpacing"/>
        <w:rPr>
          <w:sz w:val="32"/>
          <w:szCs w:val="32"/>
        </w:rPr>
      </w:pPr>
    </w:p>
    <w:p w14:paraId="37C66886" w14:textId="4B660D04" w:rsidR="00B9302F" w:rsidRDefault="00B9302F" w:rsidP="00055878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>Under target market analysis</w:t>
      </w:r>
    </w:p>
    <w:p w14:paraId="440028FF" w14:textId="0F188564" w:rsidR="00B9302F" w:rsidRDefault="00B9302F" w:rsidP="00055878">
      <w:pPr>
        <w:pStyle w:val="NoSpacing"/>
        <w:rPr>
          <w:sz w:val="40"/>
          <w:szCs w:val="40"/>
        </w:rPr>
      </w:pPr>
    </w:p>
    <w:p w14:paraId="433D8720" w14:textId="2DB17D83" w:rsidR="00B9302F" w:rsidRDefault="00B9302F" w:rsidP="00055878">
      <w:pPr>
        <w:pStyle w:val="NoSpacing"/>
        <w:rPr>
          <w:sz w:val="40"/>
          <w:szCs w:val="40"/>
        </w:rPr>
      </w:pPr>
      <w:r>
        <w:rPr>
          <w:sz w:val="40"/>
          <w:szCs w:val="40"/>
        </w:rPr>
        <w:t>Demographics</w:t>
      </w:r>
    </w:p>
    <w:p w14:paraId="72381F81" w14:textId="35913850" w:rsidR="00B9302F" w:rsidRDefault="00B9302F" w:rsidP="00B9302F">
      <w:pPr>
        <w:pStyle w:val="NoSpacing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 xml:space="preserve">Age group </w:t>
      </w:r>
      <w:proofErr w:type="gramStart"/>
      <w:r>
        <w:rPr>
          <w:sz w:val="40"/>
          <w:szCs w:val="40"/>
        </w:rPr>
        <w:t>( 16</w:t>
      </w:r>
      <w:proofErr w:type="gramEnd"/>
      <w:r>
        <w:rPr>
          <w:sz w:val="40"/>
          <w:szCs w:val="40"/>
        </w:rPr>
        <w:t>-35)</w:t>
      </w:r>
    </w:p>
    <w:p w14:paraId="2F1FB38F" w14:textId="4113F83D" w:rsidR="00B9302F" w:rsidRDefault="00B9302F" w:rsidP="00B9302F">
      <w:pPr>
        <w:pStyle w:val="NoSpacing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Parents of young children</w:t>
      </w:r>
    </w:p>
    <w:p w14:paraId="14F3EAA2" w14:textId="35B987B1" w:rsidR="00B9302F" w:rsidRDefault="00B9302F" w:rsidP="00B9302F">
      <w:pPr>
        <w:pStyle w:val="NoSpacing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t>Gifts buyers</w:t>
      </w:r>
    </w:p>
    <w:p w14:paraId="572986C5" w14:textId="6177E375" w:rsidR="00B9302F" w:rsidRDefault="00B9302F" w:rsidP="00B9302F">
      <w:pPr>
        <w:pStyle w:val="NoSpacing"/>
        <w:ind w:left="360"/>
        <w:rPr>
          <w:sz w:val="40"/>
          <w:szCs w:val="40"/>
        </w:rPr>
      </w:pPr>
    </w:p>
    <w:p w14:paraId="5FD7C616" w14:textId="6A9A1332" w:rsidR="00B9302F" w:rsidRDefault="00B9302F" w:rsidP="00B9302F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Psychographics </w:t>
      </w:r>
    </w:p>
    <w:p w14:paraId="1A2CD0C0" w14:textId="68720A12" w:rsidR="00B9302F" w:rsidRDefault="00B9302F" w:rsidP="00B9302F">
      <w:pPr>
        <w:pStyle w:val="NoSpacing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Emotionally driven buyers </w:t>
      </w:r>
    </w:p>
    <w:p w14:paraId="5369C68A" w14:textId="119E9088" w:rsidR="00B9302F" w:rsidRDefault="00B9302F" w:rsidP="00B9302F">
      <w:pPr>
        <w:pStyle w:val="NoSpacing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 xml:space="preserve">People who appreciate meaningful gifts </w:t>
      </w:r>
    </w:p>
    <w:p w14:paraId="3375F53C" w14:textId="376DAA76" w:rsidR="00B9302F" w:rsidRDefault="00DA3402" w:rsidP="00B9302F">
      <w:pPr>
        <w:pStyle w:val="NoSpacing"/>
        <w:numPr>
          <w:ilvl w:val="0"/>
          <w:numId w:val="9"/>
        </w:numPr>
        <w:rPr>
          <w:sz w:val="40"/>
          <w:szCs w:val="40"/>
        </w:rPr>
      </w:pPr>
      <w:r>
        <w:rPr>
          <w:sz w:val="40"/>
          <w:szCs w:val="40"/>
        </w:rPr>
        <w:t>Long term national or global</w:t>
      </w:r>
    </w:p>
    <w:p w14:paraId="18514B50" w14:textId="77777777" w:rsidR="00DA3402" w:rsidRDefault="00DA3402" w:rsidP="00DA3402">
      <w:pPr>
        <w:pStyle w:val="NoSpacing"/>
        <w:ind w:left="360"/>
        <w:rPr>
          <w:sz w:val="40"/>
          <w:szCs w:val="40"/>
        </w:rPr>
      </w:pPr>
    </w:p>
    <w:p w14:paraId="3099F9B7" w14:textId="238FD07B" w:rsidR="00DA3402" w:rsidRDefault="00DA3402" w:rsidP="00DA3402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Competitive analysis </w:t>
      </w:r>
    </w:p>
    <w:p w14:paraId="33C9D869" w14:textId="49522544" w:rsidR="00DA3402" w:rsidRDefault="00DA3402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What makes my brand different?</w:t>
      </w:r>
    </w:p>
    <w:p w14:paraId="32CEB282" w14:textId="4B8EBD92" w:rsidR="00DA3402" w:rsidRDefault="00DA3402" w:rsidP="00DA3402">
      <w:pPr>
        <w:pStyle w:val="NoSpacing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Emotional storytelling focus</w:t>
      </w:r>
    </w:p>
    <w:p w14:paraId="591FBC96" w14:textId="06E88C75" w:rsidR="00DA3402" w:rsidRDefault="00DA3402" w:rsidP="00DA3402">
      <w:pPr>
        <w:pStyle w:val="NoSpacing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Affordable pricing </w:t>
      </w:r>
    </w:p>
    <w:p w14:paraId="03BC1485" w14:textId="4DA990CD" w:rsidR="00DA3402" w:rsidRDefault="00DA3402" w:rsidP="00DA3402">
      <w:pPr>
        <w:pStyle w:val="NoSpacing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Personal interaction</w:t>
      </w:r>
    </w:p>
    <w:p w14:paraId="0E9A1FBE" w14:textId="77777777" w:rsidR="00DA3402" w:rsidRDefault="00DA3402" w:rsidP="00DA3402">
      <w:pPr>
        <w:pStyle w:val="NoSpacing"/>
        <w:ind w:left="360"/>
        <w:rPr>
          <w:sz w:val="32"/>
          <w:szCs w:val="32"/>
        </w:rPr>
      </w:pPr>
    </w:p>
    <w:p w14:paraId="1B0162B0" w14:textId="729E15C8" w:rsidR="00DA3402" w:rsidRDefault="00DA3402" w:rsidP="00DA3402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>SWOT ANALYSIS</w:t>
      </w:r>
    </w:p>
    <w:p w14:paraId="3570C141" w14:textId="5A57CF1F" w:rsidR="00DA3402" w:rsidRDefault="00DA3402" w:rsidP="00DA3402">
      <w:pPr>
        <w:pStyle w:val="NoSpacing"/>
        <w:ind w:left="360"/>
        <w:rPr>
          <w:sz w:val="32"/>
          <w:szCs w:val="32"/>
        </w:rPr>
      </w:pPr>
    </w:p>
    <w:p w14:paraId="3FDEC087" w14:textId="2EEBB76E" w:rsidR="00DA3402" w:rsidRDefault="00DA3402" w:rsidP="00DA3402">
      <w:pPr>
        <w:pStyle w:val="NoSpacing"/>
        <w:ind w:left="360"/>
        <w:rPr>
          <w:sz w:val="32"/>
          <w:szCs w:val="32"/>
        </w:rPr>
      </w:pPr>
      <w:r>
        <w:rPr>
          <w:sz w:val="40"/>
          <w:szCs w:val="40"/>
        </w:rPr>
        <w:t xml:space="preserve">Strengths </w:t>
      </w:r>
      <w:r>
        <w:rPr>
          <w:sz w:val="32"/>
          <w:szCs w:val="32"/>
        </w:rPr>
        <w:t xml:space="preserve"> </w:t>
      </w:r>
    </w:p>
    <w:p w14:paraId="7E00E701" w14:textId="17B0CE6A" w:rsidR="00DA3402" w:rsidRDefault="00DA3402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. unique value proposition – The brand creates emotional value and differentiation from generic bookstores.</w:t>
      </w:r>
    </w:p>
    <w:p w14:paraId="06FF0FB2" w14:textId="0FDB0893" w:rsidR="00DA3402" w:rsidRDefault="00DA3402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. Flexible business model – The business can offer both digital </w:t>
      </w:r>
      <w:proofErr w:type="gramStart"/>
      <w:r>
        <w:rPr>
          <w:sz w:val="32"/>
          <w:szCs w:val="32"/>
        </w:rPr>
        <w:t>( pdf</w:t>
      </w:r>
      <w:proofErr w:type="gram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ebooks</w:t>
      </w:r>
      <w:proofErr w:type="spellEnd"/>
      <w:r>
        <w:rPr>
          <w:sz w:val="32"/>
          <w:szCs w:val="32"/>
        </w:rPr>
        <w:t xml:space="preserve">) and printed versions. </w:t>
      </w:r>
    </w:p>
    <w:p w14:paraId="3FC4D257" w14:textId="77777777" w:rsidR="00DA3402" w:rsidRDefault="00DA3402" w:rsidP="00DA3402">
      <w:pPr>
        <w:pStyle w:val="NoSpacing"/>
        <w:ind w:left="360"/>
        <w:rPr>
          <w:sz w:val="32"/>
          <w:szCs w:val="32"/>
        </w:rPr>
      </w:pPr>
    </w:p>
    <w:p w14:paraId="2D619A3A" w14:textId="57845403" w:rsidR="00DA3402" w:rsidRDefault="00DA3402" w:rsidP="00DA3402">
      <w:pPr>
        <w:pStyle w:val="NoSpacing"/>
        <w:ind w:left="360"/>
        <w:rPr>
          <w:sz w:val="40"/>
          <w:szCs w:val="40"/>
        </w:rPr>
      </w:pPr>
      <w:proofErr w:type="gramStart"/>
      <w:r>
        <w:rPr>
          <w:sz w:val="40"/>
          <w:szCs w:val="40"/>
        </w:rPr>
        <w:t>Weakness</w:t>
      </w:r>
      <w:proofErr w:type="gramEnd"/>
    </w:p>
    <w:p w14:paraId="4BBFA3C7" w14:textId="11FAF20C" w:rsidR="007E4796" w:rsidRDefault="00DA3402" w:rsidP="007E4796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New brand recognition – The brand may not yet have strong credibility or public trust.</w:t>
      </w:r>
    </w:p>
    <w:p w14:paraId="535C3157" w14:textId="1B86F8D7" w:rsidR="007E4796" w:rsidRDefault="007E4796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Limited marketing budget – without significant advertising funds, growth may be slower.</w:t>
      </w:r>
    </w:p>
    <w:p w14:paraId="069B4CD1" w14:textId="77777777" w:rsidR="007E4796" w:rsidRDefault="007E4796" w:rsidP="00DA3402">
      <w:pPr>
        <w:pStyle w:val="NoSpacing"/>
        <w:ind w:left="360"/>
        <w:rPr>
          <w:sz w:val="32"/>
          <w:szCs w:val="32"/>
        </w:rPr>
      </w:pPr>
    </w:p>
    <w:p w14:paraId="0BD1D5E4" w14:textId="3B3FBFBB" w:rsidR="007E4796" w:rsidRDefault="007E4796" w:rsidP="00DA3402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Opportunities </w:t>
      </w:r>
    </w:p>
    <w:p w14:paraId="21108D63" w14:textId="60F1F48A" w:rsidR="007E4796" w:rsidRDefault="007E4796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Social media marketing – Platforms allow affordable brand promotion and targeted advertising.</w:t>
      </w:r>
    </w:p>
    <w:p w14:paraId="76A5D331" w14:textId="583C1A9D" w:rsidR="007E4796" w:rsidRDefault="007E4796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Corporate gifting market – Companies may order personalized books as gifts for employees or clients.</w:t>
      </w:r>
    </w:p>
    <w:p w14:paraId="6AE7E2F5" w14:textId="77777777" w:rsidR="007E4796" w:rsidRPr="001D54C1" w:rsidRDefault="007E4796" w:rsidP="00DA3402">
      <w:pPr>
        <w:pStyle w:val="NoSpacing"/>
        <w:ind w:left="360"/>
        <w:rPr>
          <w:sz w:val="40"/>
          <w:szCs w:val="40"/>
        </w:rPr>
      </w:pPr>
    </w:p>
    <w:p w14:paraId="1AF9C9DE" w14:textId="4D70E7F2" w:rsidR="007E4796" w:rsidRDefault="007E4796" w:rsidP="00DA3402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Threats </w:t>
      </w:r>
    </w:p>
    <w:p w14:paraId="48A7B877" w14:textId="4FA8C69D" w:rsidR="007E4796" w:rsidRDefault="007E4796" w:rsidP="00DA3402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Strong competition – large online retailers and print on demand platforms already exist.</w:t>
      </w:r>
    </w:p>
    <w:p w14:paraId="13973F6F" w14:textId="585D527D" w:rsidR="001D54C1" w:rsidRDefault="007E4796" w:rsidP="001D54C1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>Price competition – Competition may offer cheaper mass-produced alternatives.</w:t>
      </w:r>
    </w:p>
    <w:p w14:paraId="4D052D2A" w14:textId="77777777" w:rsidR="001D54C1" w:rsidRDefault="001D54C1" w:rsidP="001D54C1">
      <w:pPr>
        <w:pStyle w:val="NoSpacing"/>
        <w:ind w:left="360"/>
        <w:rPr>
          <w:sz w:val="32"/>
          <w:szCs w:val="32"/>
        </w:rPr>
      </w:pPr>
    </w:p>
    <w:p w14:paraId="256506EC" w14:textId="77777777" w:rsidR="001D54C1" w:rsidRDefault="001D54C1" w:rsidP="001D54C1">
      <w:pPr>
        <w:pStyle w:val="NoSpacing"/>
        <w:ind w:left="360"/>
        <w:rPr>
          <w:sz w:val="32"/>
          <w:szCs w:val="32"/>
        </w:rPr>
      </w:pPr>
    </w:p>
    <w:p w14:paraId="0C3510BF" w14:textId="37512699" w:rsidR="001D54C1" w:rsidRDefault="001D54C1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>Timeline and milestones</w:t>
      </w:r>
    </w:p>
    <w:p w14:paraId="793178FB" w14:textId="4249768D" w:rsidR="001D54C1" w:rsidRDefault="001D54C1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1 – Business concept development and business plan completion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1) </w:t>
      </w:r>
    </w:p>
    <w:p w14:paraId="59CE9617" w14:textId="63B0AFFB" w:rsidR="001D54C1" w:rsidRDefault="001D54C1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1 – Market research and identification of target customers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2) </w:t>
      </w:r>
    </w:p>
    <w:p w14:paraId="6B7B1383" w14:textId="53ABAA07" w:rsidR="001D54C1" w:rsidRDefault="001D54C1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>Phase 2 – Development of book templates and service packages (Week 3)</w:t>
      </w:r>
    </w:p>
    <w:p w14:paraId="4348ECC4" w14:textId="5622C742" w:rsidR="001D54C1" w:rsidRDefault="001D54C1" w:rsidP="00C82499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2 – Design of business </w:t>
      </w:r>
      <w:proofErr w:type="gramStart"/>
      <w:r>
        <w:rPr>
          <w:sz w:val="40"/>
          <w:szCs w:val="40"/>
        </w:rPr>
        <w:t>logo ,</w:t>
      </w:r>
      <w:proofErr w:type="gramEnd"/>
      <w:r>
        <w:rPr>
          <w:sz w:val="40"/>
          <w:szCs w:val="40"/>
        </w:rPr>
        <w:t xml:space="preserve"> branding and marketing materials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4)</w:t>
      </w:r>
    </w:p>
    <w:p w14:paraId="3A3BADD9" w14:textId="134F30CC" w:rsidR="001D54C1" w:rsidRDefault="001D54C1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3 – Creation of social media pages and online presence </w:t>
      </w:r>
      <w:proofErr w:type="gramStart"/>
      <w:r w:rsidR="00C82499">
        <w:rPr>
          <w:sz w:val="40"/>
          <w:szCs w:val="40"/>
        </w:rPr>
        <w:t>( Week</w:t>
      </w:r>
      <w:proofErr w:type="gramEnd"/>
      <w:r w:rsidR="00C82499">
        <w:rPr>
          <w:sz w:val="40"/>
          <w:szCs w:val="40"/>
        </w:rPr>
        <w:t xml:space="preserve"> 5)</w:t>
      </w:r>
    </w:p>
    <w:p w14:paraId="1BB89473" w14:textId="2D739B7F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3 – Testing of personalized book designs and customer feedback collection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6-7)</w:t>
      </w:r>
    </w:p>
    <w:p w14:paraId="5B86C4D9" w14:textId="56FB1C67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4 – Establish partnerships with printing suppliers and service providers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8-9)</w:t>
      </w:r>
    </w:p>
    <w:p w14:paraId="3E130817" w14:textId="0AB9CDF1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Phase 4 – Launch marketing campaign and promotional activities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10-11)</w:t>
      </w:r>
    </w:p>
    <w:p w14:paraId="44CBAE92" w14:textId="24823326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5 – Official business launch and acceptance of first customer orders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12)</w:t>
      </w:r>
    </w:p>
    <w:p w14:paraId="02A557D5" w14:textId="28F13A0B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5 – Delivery of first completed personalized books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13) </w:t>
      </w:r>
    </w:p>
    <w:p w14:paraId="1519E33E" w14:textId="2771C28E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5 – Customer satisfaction review and service improvements </w:t>
      </w:r>
      <w:proofErr w:type="gramStart"/>
      <w:r>
        <w:rPr>
          <w:sz w:val="40"/>
          <w:szCs w:val="40"/>
        </w:rPr>
        <w:t>( Week</w:t>
      </w:r>
      <w:proofErr w:type="gramEnd"/>
      <w:r>
        <w:rPr>
          <w:sz w:val="40"/>
          <w:szCs w:val="40"/>
        </w:rPr>
        <w:t xml:space="preserve"> 14-15)</w:t>
      </w:r>
    </w:p>
    <w:p w14:paraId="3545CC33" w14:textId="3E3CE25B" w:rsidR="00C82499" w:rsidRDefault="00C82499" w:rsidP="001D54C1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Phase 5 – Business performance evaluation and Future growth planning </w:t>
      </w:r>
      <w:proofErr w:type="gramStart"/>
      <w:r w:rsidR="0087452C">
        <w:rPr>
          <w:sz w:val="40"/>
          <w:szCs w:val="40"/>
        </w:rPr>
        <w:t>( Week</w:t>
      </w:r>
      <w:proofErr w:type="gramEnd"/>
      <w:r w:rsidR="0087452C">
        <w:rPr>
          <w:sz w:val="40"/>
          <w:szCs w:val="40"/>
        </w:rPr>
        <w:t xml:space="preserve"> 16)</w:t>
      </w:r>
    </w:p>
    <w:p w14:paraId="4DECA91C" w14:textId="77777777" w:rsidR="0087452C" w:rsidRDefault="0087452C" w:rsidP="001D54C1">
      <w:pPr>
        <w:pStyle w:val="NoSpacing"/>
        <w:ind w:left="360"/>
        <w:rPr>
          <w:sz w:val="40"/>
          <w:szCs w:val="40"/>
        </w:rPr>
      </w:pPr>
    </w:p>
    <w:p w14:paraId="3BAB78F9" w14:textId="5A885BD9" w:rsidR="0087452C" w:rsidRDefault="0087452C" w:rsidP="0087452C">
      <w:pPr>
        <w:pStyle w:val="NoSpacing"/>
        <w:ind w:left="360"/>
        <w:rPr>
          <w:sz w:val="40"/>
          <w:szCs w:val="40"/>
        </w:rPr>
      </w:pPr>
      <w:r>
        <w:rPr>
          <w:sz w:val="40"/>
          <w:szCs w:val="40"/>
        </w:rPr>
        <w:t xml:space="preserve">Budget Estimate </w:t>
      </w:r>
    </w:p>
    <w:p w14:paraId="5C4A0BDA" w14:textId="14F29847" w:rsidR="0087452C" w:rsidRDefault="0087452C" w:rsidP="0087452C">
      <w:pPr>
        <w:pStyle w:val="NoSpacing"/>
        <w:ind w:left="360"/>
        <w:rPr>
          <w:sz w:val="40"/>
          <w:szCs w:val="40"/>
        </w:rPr>
      </w:pPr>
    </w:p>
    <w:p w14:paraId="5D6C8467" w14:textId="54600B47" w:rsidR="0087452C" w:rsidRDefault="0087452C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Market research – Competitor </w:t>
      </w:r>
      <w:proofErr w:type="gramStart"/>
      <w:r>
        <w:rPr>
          <w:sz w:val="40"/>
          <w:szCs w:val="40"/>
        </w:rPr>
        <w:t>analysis ,</w:t>
      </w:r>
      <w:proofErr w:type="gramEnd"/>
      <w:r>
        <w:rPr>
          <w:sz w:val="40"/>
          <w:szCs w:val="40"/>
        </w:rPr>
        <w:t xml:space="preserve"> business planning and customer surveys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2,500)</w:t>
      </w:r>
    </w:p>
    <w:p w14:paraId="70CF6D6C" w14:textId="055F99E9" w:rsidR="0087452C" w:rsidRDefault="0087452C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Branding and Design – logo </w:t>
      </w:r>
      <w:proofErr w:type="gramStart"/>
      <w:r>
        <w:rPr>
          <w:sz w:val="40"/>
          <w:szCs w:val="40"/>
        </w:rPr>
        <w:t>design ,</w:t>
      </w:r>
      <w:proofErr w:type="gramEnd"/>
      <w:r>
        <w:rPr>
          <w:sz w:val="40"/>
          <w:szCs w:val="40"/>
        </w:rPr>
        <w:t xml:space="preserve"> business cards and promotional materials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4,000)</w:t>
      </w:r>
    </w:p>
    <w:p w14:paraId="7FECFCE5" w14:textId="11D4F01C" w:rsidR="0087452C" w:rsidRDefault="0087452C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Equipment – Laptop </w:t>
      </w:r>
      <w:proofErr w:type="gramStart"/>
      <w:r>
        <w:rPr>
          <w:sz w:val="40"/>
          <w:szCs w:val="40"/>
        </w:rPr>
        <w:t>accessories ,</w:t>
      </w:r>
      <w:proofErr w:type="gramEnd"/>
      <w:r>
        <w:rPr>
          <w:sz w:val="40"/>
          <w:szCs w:val="40"/>
        </w:rPr>
        <w:t xml:space="preserve"> storage </w:t>
      </w:r>
      <w:proofErr w:type="gramStart"/>
      <w:r>
        <w:rPr>
          <w:sz w:val="40"/>
          <w:szCs w:val="40"/>
        </w:rPr>
        <w:t>devices ,</w:t>
      </w:r>
      <w:proofErr w:type="gramEnd"/>
      <w:r>
        <w:rPr>
          <w:sz w:val="40"/>
          <w:szCs w:val="40"/>
        </w:rPr>
        <w:t xml:space="preserve"> stationery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 xml:space="preserve">6,000) </w:t>
      </w:r>
    </w:p>
    <w:p w14:paraId="3A845200" w14:textId="5CC80E4E" w:rsidR="0087452C" w:rsidRDefault="0087452C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Software – Canva </w:t>
      </w:r>
      <w:proofErr w:type="gramStart"/>
      <w:r>
        <w:rPr>
          <w:sz w:val="40"/>
          <w:szCs w:val="40"/>
        </w:rPr>
        <w:t>pro ,</w:t>
      </w:r>
      <w:proofErr w:type="gramEnd"/>
      <w:r>
        <w:rPr>
          <w:sz w:val="40"/>
          <w:szCs w:val="40"/>
        </w:rPr>
        <w:t xml:space="preserve"> Microsoft office and editing tools (R2,500)</w:t>
      </w:r>
    </w:p>
    <w:p w14:paraId="196EDBA5" w14:textId="4AAE93B4" w:rsidR="0087452C" w:rsidRDefault="0087452C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Printing setup – Sample </w:t>
      </w:r>
      <w:proofErr w:type="gramStart"/>
      <w:r>
        <w:rPr>
          <w:sz w:val="40"/>
          <w:szCs w:val="40"/>
        </w:rPr>
        <w:t>books ,</w:t>
      </w:r>
      <w:proofErr w:type="gramEnd"/>
      <w:r>
        <w:rPr>
          <w:sz w:val="40"/>
          <w:szCs w:val="40"/>
        </w:rPr>
        <w:t xml:space="preserve"> printing </w:t>
      </w:r>
      <w:proofErr w:type="gramStart"/>
      <w:r>
        <w:rPr>
          <w:sz w:val="40"/>
          <w:szCs w:val="40"/>
        </w:rPr>
        <w:t xml:space="preserve">materials </w:t>
      </w:r>
      <w:r w:rsidR="00330CAF">
        <w:rPr>
          <w:sz w:val="40"/>
          <w:szCs w:val="40"/>
        </w:rPr>
        <w:t>,</w:t>
      </w:r>
      <w:proofErr w:type="gramEnd"/>
      <w:r w:rsidR="00330CAF">
        <w:rPr>
          <w:sz w:val="40"/>
          <w:szCs w:val="40"/>
        </w:rPr>
        <w:t xml:space="preserve"> test copies </w:t>
      </w:r>
      <w:proofErr w:type="gramStart"/>
      <w:r w:rsidR="00330CAF">
        <w:rPr>
          <w:sz w:val="40"/>
          <w:szCs w:val="40"/>
        </w:rPr>
        <w:t>( R</w:t>
      </w:r>
      <w:proofErr w:type="gramEnd"/>
      <w:r w:rsidR="00330CAF">
        <w:rPr>
          <w:sz w:val="40"/>
          <w:szCs w:val="40"/>
        </w:rPr>
        <w:t>8,000)</w:t>
      </w:r>
    </w:p>
    <w:p w14:paraId="15C52C1B" w14:textId="495881FE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Marketing – Social media </w:t>
      </w:r>
      <w:proofErr w:type="gramStart"/>
      <w:r>
        <w:rPr>
          <w:sz w:val="40"/>
          <w:szCs w:val="40"/>
        </w:rPr>
        <w:t>advertising ,</w:t>
      </w:r>
      <w:proofErr w:type="gramEnd"/>
      <w:r>
        <w:rPr>
          <w:sz w:val="40"/>
          <w:szCs w:val="40"/>
        </w:rPr>
        <w:t xml:space="preserve"> flyers and promotional campaigns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5,000)</w:t>
      </w:r>
    </w:p>
    <w:p w14:paraId="36152B95" w14:textId="74C1F40B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Transport - Client meetings and delivery costs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2,000)</w:t>
      </w:r>
    </w:p>
    <w:p w14:paraId="063ACF7C" w14:textId="4A017589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Photography – Professional photos for books and marketing content (R3,500)</w:t>
      </w:r>
    </w:p>
    <w:p w14:paraId="637E145C" w14:textId="789D6F9C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Website and Domain – Business website and domain registration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 xml:space="preserve">4,500) </w:t>
      </w:r>
    </w:p>
    <w:p w14:paraId="1B573F98" w14:textId="3B32B068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Training and Development – </w:t>
      </w:r>
      <w:proofErr w:type="gramStart"/>
      <w:r>
        <w:rPr>
          <w:sz w:val="40"/>
          <w:szCs w:val="40"/>
        </w:rPr>
        <w:t>Storytelling ,</w:t>
      </w:r>
      <w:proofErr w:type="gramEnd"/>
      <w:r>
        <w:rPr>
          <w:sz w:val="40"/>
          <w:szCs w:val="40"/>
        </w:rPr>
        <w:t xml:space="preserve"> design and business skills training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2,500)</w:t>
      </w:r>
    </w:p>
    <w:p w14:paraId="630B4FCE" w14:textId="076182BA" w:rsidR="00330CAF" w:rsidRDefault="00330CAF" w:rsidP="0087452C">
      <w:pPr>
        <w:pStyle w:val="NoSpacing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Contingency Fund – Unexpected expenses </w:t>
      </w:r>
      <w:proofErr w:type="gramStart"/>
      <w:r>
        <w:rPr>
          <w:sz w:val="40"/>
          <w:szCs w:val="40"/>
        </w:rPr>
        <w:t>( R</w:t>
      </w:r>
      <w:proofErr w:type="gramEnd"/>
      <w:r>
        <w:rPr>
          <w:sz w:val="40"/>
          <w:szCs w:val="40"/>
        </w:rPr>
        <w:t>3,500)</w:t>
      </w:r>
    </w:p>
    <w:p w14:paraId="45D66F24" w14:textId="77777777" w:rsidR="00330CAF" w:rsidRDefault="00330CAF" w:rsidP="00330CAF">
      <w:pPr>
        <w:pStyle w:val="NoSpacing"/>
        <w:ind w:left="1080"/>
        <w:rPr>
          <w:sz w:val="40"/>
          <w:szCs w:val="40"/>
        </w:rPr>
      </w:pPr>
    </w:p>
    <w:p w14:paraId="1ED5B935" w14:textId="62389F2C" w:rsidR="00330CAF" w:rsidRPr="0087452C" w:rsidRDefault="00330CAF" w:rsidP="00330CAF">
      <w:pPr>
        <w:pStyle w:val="NoSpacing"/>
        <w:ind w:left="1080"/>
        <w:rPr>
          <w:sz w:val="40"/>
          <w:szCs w:val="40"/>
        </w:rPr>
      </w:pPr>
      <w:r>
        <w:rPr>
          <w:sz w:val="40"/>
          <w:szCs w:val="40"/>
        </w:rPr>
        <w:t>Total Estimated Budget : R44,000</w:t>
      </w:r>
    </w:p>
    <w:p w14:paraId="288395DC" w14:textId="77777777" w:rsidR="0087452C" w:rsidRDefault="0087452C" w:rsidP="001D54C1">
      <w:pPr>
        <w:pStyle w:val="NoSpacing"/>
        <w:ind w:left="360"/>
        <w:rPr>
          <w:sz w:val="40"/>
          <w:szCs w:val="40"/>
        </w:rPr>
      </w:pPr>
    </w:p>
    <w:p w14:paraId="54969A18" w14:textId="77777777" w:rsidR="00C82499" w:rsidRDefault="00C82499" w:rsidP="001D54C1">
      <w:pPr>
        <w:pStyle w:val="NoSpacing"/>
        <w:ind w:left="360"/>
        <w:rPr>
          <w:sz w:val="40"/>
          <w:szCs w:val="40"/>
        </w:rPr>
      </w:pPr>
    </w:p>
    <w:p w14:paraId="597DED13" w14:textId="77777777" w:rsidR="001D54C1" w:rsidRPr="001D54C1" w:rsidRDefault="001D54C1" w:rsidP="001D54C1">
      <w:pPr>
        <w:pStyle w:val="NoSpacing"/>
        <w:ind w:left="360"/>
        <w:rPr>
          <w:sz w:val="40"/>
          <w:szCs w:val="40"/>
        </w:rPr>
      </w:pPr>
    </w:p>
    <w:p w14:paraId="1DFDC393" w14:textId="77777777" w:rsidR="001D54C1" w:rsidRDefault="001D54C1" w:rsidP="001D54C1">
      <w:pPr>
        <w:pStyle w:val="NoSpacing"/>
        <w:ind w:left="360"/>
        <w:rPr>
          <w:sz w:val="32"/>
          <w:szCs w:val="32"/>
        </w:rPr>
      </w:pPr>
    </w:p>
    <w:p w14:paraId="0354D71E" w14:textId="77777777" w:rsidR="001D54C1" w:rsidRDefault="001D54C1" w:rsidP="001D54C1">
      <w:pPr>
        <w:pStyle w:val="NoSpacing"/>
        <w:ind w:left="360"/>
        <w:rPr>
          <w:sz w:val="32"/>
          <w:szCs w:val="32"/>
        </w:rPr>
      </w:pPr>
    </w:p>
    <w:p w14:paraId="2712AE11" w14:textId="077E273E" w:rsidR="001D54C1" w:rsidRPr="001D54C1" w:rsidRDefault="001D54C1" w:rsidP="001D54C1">
      <w:pPr>
        <w:pStyle w:val="NoSpacing"/>
        <w:ind w:left="360"/>
        <w:rPr>
          <w:sz w:val="40"/>
          <w:szCs w:val="40"/>
        </w:rPr>
      </w:pPr>
    </w:p>
    <w:p w14:paraId="6BD8FE57" w14:textId="77777777" w:rsidR="00391641" w:rsidRDefault="00391641" w:rsidP="007E4796">
      <w:pPr>
        <w:pStyle w:val="NoSpacing"/>
        <w:ind w:left="360"/>
        <w:rPr>
          <w:sz w:val="32"/>
          <w:szCs w:val="32"/>
        </w:rPr>
      </w:pPr>
    </w:p>
    <w:p w14:paraId="33CB4AB9" w14:textId="77777777" w:rsidR="00391641" w:rsidRDefault="00391641" w:rsidP="007E4796">
      <w:pPr>
        <w:pStyle w:val="NoSpacing"/>
        <w:ind w:left="360"/>
        <w:rPr>
          <w:sz w:val="32"/>
          <w:szCs w:val="32"/>
        </w:rPr>
      </w:pPr>
    </w:p>
    <w:p w14:paraId="73CEEB2F" w14:textId="5201F5BD" w:rsidR="00391641" w:rsidRDefault="00391641" w:rsidP="007E4796">
      <w:pPr>
        <w:pStyle w:val="NoSpacing"/>
        <w:ind w:left="360"/>
        <w:rPr>
          <w:sz w:val="32"/>
          <w:szCs w:val="32"/>
        </w:rPr>
      </w:pPr>
    </w:p>
    <w:p w14:paraId="3B9E5C0F" w14:textId="1A792CAA" w:rsidR="007E4796" w:rsidRDefault="007E4796" w:rsidP="007E4796">
      <w:pPr>
        <w:pStyle w:val="NoSpacing"/>
        <w:ind w:left="360"/>
        <w:rPr>
          <w:sz w:val="32"/>
          <w:szCs w:val="32"/>
        </w:rPr>
      </w:pPr>
    </w:p>
    <w:p w14:paraId="34B7BAAD" w14:textId="0E45DCE2" w:rsidR="007E4796" w:rsidRDefault="007E4796" w:rsidP="007E4796">
      <w:pPr>
        <w:pStyle w:val="NoSpacing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gramStart"/>
      <w:r>
        <w:rPr>
          <w:sz w:val="32"/>
          <w:szCs w:val="32"/>
        </w:rPr>
        <w:t>summary ,</w:t>
      </w:r>
      <w:proofErr w:type="gramEnd"/>
      <w:r>
        <w:rPr>
          <w:sz w:val="32"/>
          <w:szCs w:val="32"/>
        </w:rPr>
        <w:t xml:space="preserve"> the business idea is practical, profitable and aligned with the market demand. With the right execution and commitment , it has strong potential for success.</w:t>
      </w:r>
    </w:p>
    <w:p w14:paraId="0C6531A6" w14:textId="77777777" w:rsidR="007E4796" w:rsidRPr="007E4796" w:rsidRDefault="007E4796" w:rsidP="007E4796">
      <w:pPr>
        <w:pStyle w:val="NoSpacing"/>
        <w:rPr>
          <w:sz w:val="32"/>
          <w:szCs w:val="32"/>
        </w:rPr>
      </w:pPr>
    </w:p>
    <w:p w14:paraId="703073BF" w14:textId="77777777" w:rsidR="007E4796" w:rsidRPr="00DA3402" w:rsidRDefault="007E4796" w:rsidP="00DA3402">
      <w:pPr>
        <w:pStyle w:val="NoSpacing"/>
        <w:ind w:left="360"/>
        <w:rPr>
          <w:sz w:val="32"/>
          <w:szCs w:val="32"/>
        </w:rPr>
      </w:pPr>
    </w:p>
    <w:p w14:paraId="49DB50F4" w14:textId="77777777" w:rsidR="00DA3402" w:rsidRPr="00DA3402" w:rsidRDefault="00DA3402" w:rsidP="00DA3402">
      <w:pPr>
        <w:pStyle w:val="NoSpacing"/>
        <w:ind w:left="360"/>
        <w:rPr>
          <w:sz w:val="32"/>
          <w:szCs w:val="32"/>
        </w:rPr>
      </w:pPr>
    </w:p>
    <w:p w14:paraId="33DEFF2D" w14:textId="77777777" w:rsidR="00B9302F" w:rsidRPr="00E20F98" w:rsidRDefault="00B9302F" w:rsidP="00055878">
      <w:pPr>
        <w:pStyle w:val="NoSpacing"/>
        <w:rPr>
          <w:sz w:val="32"/>
          <w:szCs w:val="32"/>
        </w:rPr>
      </w:pPr>
    </w:p>
    <w:sectPr w:rsidR="00B9302F" w:rsidRPr="00E20F98" w:rsidSect="00CF7685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60" w:right="1080" w:bottom="288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F023" w14:textId="77777777" w:rsidR="00C77118" w:rsidRDefault="00C77118" w:rsidP="00CF7685">
      <w:r>
        <w:separator/>
      </w:r>
    </w:p>
  </w:endnote>
  <w:endnote w:type="continuationSeparator" w:id="0">
    <w:p w14:paraId="1E8EFFDB" w14:textId="77777777" w:rsidR="00C77118" w:rsidRDefault="00C77118" w:rsidP="00CF7685">
      <w:r>
        <w:continuationSeparator/>
      </w:r>
    </w:p>
  </w:endnote>
  <w:endnote w:type="continuationNotice" w:id="1">
    <w:p w14:paraId="0DC1F43D" w14:textId="77777777" w:rsidR="00C77118" w:rsidRDefault="00C77118" w:rsidP="00CF7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rial (Body CS)">
    <w:altName w:val="Arial"/>
    <w:charset w:val="00"/>
    <w:family w:val="roman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51D3" w14:textId="77777777" w:rsidR="00487737" w:rsidRDefault="00F81C5A" w:rsidP="00CF7685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EEE7" w14:textId="77777777" w:rsidR="00487737" w:rsidRDefault="00055878" w:rsidP="00CF7685">
    <w:pPr>
      <w:pStyle w:val="Footer"/>
    </w:pPr>
    <w:r>
      <w:rPr>
        <w:noProof/>
      </w:rPr>
      <w:drawing>
        <wp:inline distT="0" distB="0" distL="0" distR="0" wp14:anchorId="065A5CB4" wp14:editId="0C2B50ED">
          <wp:extent cx="338601" cy="365760"/>
          <wp:effectExtent l="0" t="0" r="4445" b="2540"/>
          <wp:docPr id="202414918" name="Logo" descr="Placehold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14918" name="Logo" descr="Placeholder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601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8FD0" w14:textId="77777777" w:rsidR="00487737" w:rsidRDefault="00F81C5A" w:rsidP="00CF768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1D88" w14:textId="77777777" w:rsidR="00C77118" w:rsidRDefault="00C77118" w:rsidP="00CF7685">
      <w:r>
        <w:separator/>
      </w:r>
    </w:p>
  </w:footnote>
  <w:footnote w:type="continuationSeparator" w:id="0">
    <w:p w14:paraId="2F2CE686" w14:textId="77777777" w:rsidR="00C77118" w:rsidRDefault="00C77118" w:rsidP="00CF7685">
      <w:r>
        <w:continuationSeparator/>
      </w:r>
    </w:p>
  </w:footnote>
  <w:footnote w:type="continuationNotice" w:id="1">
    <w:p w14:paraId="2196E1B8" w14:textId="77777777" w:rsidR="00C77118" w:rsidRDefault="00C77118" w:rsidP="00CF7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86A8" w14:textId="77777777" w:rsidR="003A7000" w:rsidRDefault="00000000" w:rsidP="00CF7685">
    <w:pPr>
      <w:pStyle w:val="Header"/>
    </w:pPr>
    <w:r>
      <w:rPr>
        <w:noProof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DB16" w14:textId="77777777" w:rsidR="003A7000" w:rsidRDefault="00000000" w:rsidP="00CF7685">
    <w:pPr>
      <w:pStyle w:val="Header"/>
    </w:pPr>
    <w:r>
      <w:rPr>
        <w:noProof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456FF"/>
    <w:multiLevelType w:val="hybridMultilevel"/>
    <w:tmpl w:val="6122AC90"/>
    <w:lvl w:ilvl="0" w:tplc="4D202FC0">
      <w:start w:val="1"/>
      <w:numFmt w:val="decimal"/>
      <w:lvlText w:val="%1)"/>
      <w:lvlJc w:val="left"/>
      <w:pPr>
        <w:ind w:left="720" w:hanging="360"/>
      </w:pPr>
      <w:rPr>
        <w:rFonts w:eastAsiaTheme="minorHAnsi" w:cs="Arial (Body CS)" w:hint="default"/>
        <w:color w:val="262626" w:themeColor="background1" w:themeTint="D9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A46FF"/>
    <w:multiLevelType w:val="hybridMultilevel"/>
    <w:tmpl w:val="30AC8D0E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6644F"/>
    <w:multiLevelType w:val="hybridMultilevel"/>
    <w:tmpl w:val="0910FA34"/>
    <w:lvl w:ilvl="0" w:tplc="111A67C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343EF"/>
    <w:multiLevelType w:val="hybridMultilevel"/>
    <w:tmpl w:val="3F727014"/>
    <w:lvl w:ilvl="0" w:tplc="0B62F6E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534F7"/>
    <w:multiLevelType w:val="hybridMultilevel"/>
    <w:tmpl w:val="170EFD4C"/>
    <w:lvl w:ilvl="0" w:tplc="C1E8704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8"/>
  </w:num>
  <w:num w:numId="2" w16cid:durableId="1299990502">
    <w:abstractNumId w:val="0"/>
  </w:num>
  <w:num w:numId="3" w16cid:durableId="705056837">
    <w:abstractNumId w:val="9"/>
  </w:num>
  <w:num w:numId="4" w16cid:durableId="1472019271">
    <w:abstractNumId w:val="2"/>
  </w:num>
  <w:num w:numId="5" w16cid:durableId="287440906">
    <w:abstractNumId w:val="10"/>
  </w:num>
  <w:num w:numId="6" w16cid:durableId="1385789197">
    <w:abstractNumId w:val="3"/>
  </w:num>
  <w:num w:numId="7" w16cid:durableId="522938609">
    <w:abstractNumId w:val="1"/>
  </w:num>
  <w:num w:numId="8" w16cid:durableId="774787731">
    <w:abstractNumId w:val="5"/>
  </w:num>
  <w:num w:numId="9" w16cid:durableId="1437678634">
    <w:abstractNumId w:val="7"/>
  </w:num>
  <w:num w:numId="10" w16cid:durableId="670765764">
    <w:abstractNumId w:val="4"/>
  </w:num>
  <w:num w:numId="11" w16cid:durableId="1147286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5B"/>
    <w:rsid w:val="00002B29"/>
    <w:rsid w:val="00010765"/>
    <w:rsid w:val="000124B7"/>
    <w:rsid w:val="00015068"/>
    <w:rsid w:val="000263FC"/>
    <w:rsid w:val="000454C8"/>
    <w:rsid w:val="00055878"/>
    <w:rsid w:val="000565F5"/>
    <w:rsid w:val="000579E8"/>
    <w:rsid w:val="00076159"/>
    <w:rsid w:val="000A0E1F"/>
    <w:rsid w:val="000D1C54"/>
    <w:rsid w:val="000E52B6"/>
    <w:rsid w:val="00125D66"/>
    <w:rsid w:val="001323BB"/>
    <w:rsid w:val="00135EF2"/>
    <w:rsid w:val="001646E6"/>
    <w:rsid w:val="00166ABA"/>
    <w:rsid w:val="0019569A"/>
    <w:rsid w:val="00196402"/>
    <w:rsid w:val="001A0A77"/>
    <w:rsid w:val="001D4C3E"/>
    <w:rsid w:val="001D54C1"/>
    <w:rsid w:val="001E2649"/>
    <w:rsid w:val="001E264D"/>
    <w:rsid w:val="001E4C10"/>
    <w:rsid w:val="001E6962"/>
    <w:rsid w:val="001F3E65"/>
    <w:rsid w:val="001F5B1B"/>
    <w:rsid w:val="00205D6E"/>
    <w:rsid w:val="00217C1E"/>
    <w:rsid w:val="00224C36"/>
    <w:rsid w:val="00244684"/>
    <w:rsid w:val="0026143F"/>
    <w:rsid w:val="002848EF"/>
    <w:rsid w:val="00286F5F"/>
    <w:rsid w:val="0028775E"/>
    <w:rsid w:val="0029351E"/>
    <w:rsid w:val="00293A3A"/>
    <w:rsid w:val="002A270B"/>
    <w:rsid w:val="002C371E"/>
    <w:rsid w:val="002C75AD"/>
    <w:rsid w:val="002F269C"/>
    <w:rsid w:val="002F5268"/>
    <w:rsid w:val="002F5693"/>
    <w:rsid w:val="00300294"/>
    <w:rsid w:val="003018FD"/>
    <w:rsid w:val="00330CAF"/>
    <w:rsid w:val="003319E7"/>
    <w:rsid w:val="00334C10"/>
    <w:rsid w:val="0034413E"/>
    <w:rsid w:val="00350494"/>
    <w:rsid w:val="00351AD8"/>
    <w:rsid w:val="00357473"/>
    <w:rsid w:val="00363CA9"/>
    <w:rsid w:val="00364740"/>
    <w:rsid w:val="00371A21"/>
    <w:rsid w:val="00391641"/>
    <w:rsid w:val="00392FC7"/>
    <w:rsid w:val="00395161"/>
    <w:rsid w:val="003A7000"/>
    <w:rsid w:val="003D4D95"/>
    <w:rsid w:val="003E31CE"/>
    <w:rsid w:val="003F4CF5"/>
    <w:rsid w:val="003F7F34"/>
    <w:rsid w:val="004049A8"/>
    <w:rsid w:val="00405DD6"/>
    <w:rsid w:val="00430D8D"/>
    <w:rsid w:val="004648E5"/>
    <w:rsid w:val="004709A2"/>
    <w:rsid w:val="00484162"/>
    <w:rsid w:val="00487737"/>
    <w:rsid w:val="0049027F"/>
    <w:rsid w:val="004A33BC"/>
    <w:rsid w:val="004A3E08"/>
    <w:rsid w:val="004B5F82"/>
    <w:rsid w:val="004D7505"/>
    <w:rsid w:val="00504B3B"/>
    <w:rsid w:val="0051407B"/>
    <w:rsid w:val="0052081A"/>
    <w:rsid w:val="00521F7C"/>
    <w:rsid w:val="00522D10"/>
    <w:rsid w:val="00531666"/>
    <w:rsid w:val="00545029"/>
    <w:rsid w:val="0055063A"/>
    <w:rsid w:val="00552060"/>
    <w:rsid w:val="005545B4"/>
    <w:rsid w:val="00563EDC"/>
    <w:rsid w:val="00566892"/>
    <w:rsid w:val="005A19F5"/>
    <w:rsid w:val="005A70C7"/>
    <w:rsid w:val="005B0B32"/>
    <w:rsid w:val="005B7018"/>
    <w:rsid w:val="005E007A"/>
    <w:rsid w:val="005E0CAE"/>
    <w:rsid w:val="00607EFD"/>
    <w:rsid w:val="00632325"/>
    <w:rsid w:val="006442F3"/>
    <w:rsid w:val="00657D62"/>
    <w:rsid w:val="0067172B"/>
    <w:rsid w:val="0068275B"/>
    <w:rsid w:val="00685986"/>
    <w:rsid w:val="00686643"/>
    <w:rsid w:val="006A36C7"/>
    <w:rsid w:val="006C0062"/>
    <w:rsid w:val="006C20BB"/>
    <w:rsid w:val="006D22B8"/>
    <w:rsid w:val="006E450E"/>
    <w:rsid w:val="007124C0"/>
    <w:rsid w:val="00714FF1"/>
    <w:rsid w:val="0074579D"/>
    <w:rsid w:val="007461A2"/>
    <w:rsid w:val="00746BED"/>
    <w:rsid w:val="00750836"/>
    <w:rsid w:val="00775F1C"/>
    <w:rsid w:val="00790E9D"/>
    <w:rsid w:val="007A4F1F"/>
    <w:rsid w:val="007D5078"/>
    <w:rsid w:val="007E2BD4"/>
    <w:rsid w:val="007E4166"/>
    <w:rsid w:val="007E4796"/>
    <w:rsid w:val="007F1A22"/>
    <w:rsid w:val="00802B1A"/>
    <w:rsid w:val="00810BB3"/>
    <w:rsid w:val="00830711"/>
    <w:rsid w:val="00833A56"/>
    <w:rsid w:val="00840F73"/>
    <w:rsid w:val="008506C8"/>
    <w:rsid w:val="008606D5"/>
    <w:rsid w:val="00861FDA"/>
    <w:rsid w:val="0087452C"/>
    <w:rsid w:val="00877B4C"/>
    <w:rsid w:val="00890E8D"/>
    <w:rsid w:val="008A372D"/>
    <w:rsid w:val="008A49A9"/>
    <w:rsid w:val="008B0B09"/>
    <w:rsid w:val="008B5E8A"/>
    <w:rsid w:val="008B6811"/>
    <w:rsid w:val="008B7DFD"/>
    <w:rsid w:val="008C6DBE"/>
    <w:rsid w:val="008D0C04"/>
    <w:rsid w:val="008E0DFF"/>
    <w:rsid w:val="008E705D"/>
    <w:rsid w:val="008F5767"/>
    <w:rsid w:val="008F6E99"/>
    <w:rsid w:val="00903DCE"/>
    <w:rsid w:val="00906DCE"/>
    <w:rsid w:val="00923A27"/>
    <w:rsid w:val="0093037F"/>
    <w:rsid w:val="0094252C"/>
    <w:rsid w:val="0094559C"/>
    <w:rsid w:val="009471B6"/>
    <w:rsid w:val="00951129"/>
    <w:rsid w:val="00956C19"/>
    <w:rsid w:val="0096107D"/>
    <w:rsid w:val="009639ED"/>
    <w:rsid w:val="00966F6A"/>
    <w:rsid w:val="00985B96"/>
    <w:rsid w:val="00995D7E"/>
    <w:rsid w:val="009C275E"/>
    <w:rsid w:val="009E41F5"/>
    <w:rsid w:val="009F37A4"/>
    <w:rsid w:val="00A069C4"/>
    <w:rsid w:val="00A1063E"/>
    <w:rsid w:val="00A1735C"/>
    <w:rsid w:val="00A17A1A"/>
    <w:rsid w:val="00A22202"/>
    <w:rsid w:val="00A275B0"/>
    <w:rsid w:val="00A3123C"/>
    <w:rsid w:val="00A41955"/>
    <w:rsid w:val="00A46DA9"/>
    <w:rsid w:val="00A5051E"/>
    <w:rsid w:val="00A76492"/>
    <w:rsid w:val="00AB2E8E"/>
    <w:rsid w:val="00AB4AA2"/>
    <w:rsid w:val="00AB71DF"/>
    <w:rsid w:val="00AD59E8"/>
    <w:rsid w:val="00AD6CBA"/>
    <w:rsid w:val="00AE0ABC"/>
    <w:rsid w:val="00AF1CD6"/>
    <w:rsid w:val="00B035DC"/>
    <w:rsid w:val="00B07A02"/>
    <w:rsid w:val="00B21E26"/>
    <w:rsid w:val="00B4214D"/>
    <w:rsid w:val="00B45757"/>
    <w:rsid w:val="00B52EAD"/>
    <w:rsid w:val="00B635D1"/>
    <w:rsid w:val="00B64A53"/>
    <w:rsid w:val="00B66513"/>
    <w:rsid w:val="00B71297"/>
    <w:rsid w:val="00B74D9E"/>
    <w:rsid w:val="00B9302F"/>
    <w:rsid w:val="00BA7281"/>
    <w:rsid w:val="00BA7555"/>
    <w:rsid w:val="00BA7B78"/>
    <w:rsid w:val="00BB6251"/>
    <w:rsid w:val="00BD3ABD"/>
    <w:rsid w:val="00BF602A"/>
    <w:rsid w:val="00C2510B"/>
    <w:rsid w:val="00C3724D"/>
    <w:rsid w:val="00C472DB"/>
    <w:rsid w:val="00C55C36"/>
    <w:rsid w:val="00C77118"/>
    <w:rsid w:val="00C82499"/>
    <w:rsid w:val="00C85160"/>
    <w:rsid w:val="00CB5F6D"/>
    <w:rsid w:val="00CD07D8"/>
    <w:rsid w:val="00CD5C79"/>
    <w:rsid w:val="00CE62E7"/>
    <w:rsid w:val="00CF7685"/>
    <w:rsid w:val="00CF7931"/>
    <w:rsid w:val="00D01B9C"/>
    <w:rsid w:val="00D02286"/>
    <w:rsid w:val="00D04363"/>
    <w:rsid w:val="00D04F95"/>
    <w:rsid w:val="00D071B2"/>
    <w:rsid w:val="00D22307"/>
    <w:rsid w:val="00D22F60"/>
    <w:rsid w:val="00D311B7"/>
    <w:rsid w:val="00D32862"/>
    <w:rsid w:val="00D455CA"/>
    <w:rsid w:val="00D60AFD"/>
    <w:rsid w:val="00D64920"/>
    <w:rsid w:val="00D65CD8"/>
    <w:rsid w:val="00D74848"/>
    <w:rsid w:val="00D750B6"/>
    <w:rsid w:val="00D91F2A"/>
    <w:rsid w:val="00D92778"/>
    <w:rsid w:val="00DA121A"/>
    <w:rsid w:val="00DA23FD"/>
    <w:rsid w:val="00DA246F"/>
    <w:rsid w:val="00DA3402"/>
    <w:rsid w:val="00DB3BDD"/>
    <w:rsid w:val="00DB4C6C"/>
    <w:rsid w:val="00DC0E86"/>
    <w:rsid w:val="00DD1010"/>
    <w:rsid w:val="00DE0536"/>
    <w:rsid w:val="00DE3131"/>
    <w:rsid w:val="00DF1542"/>
    <w:rsid w:val="00DF7D6F"/>
    <w:rsid w:val="00E07967"/>
    <w:rsid w:val="00E145DB"/>
    <w:rsid w:val="00E20F98"/>
    <w:rsid w:val="00E349F5"/>
    <w:rsid w:val="00E3603C"/>
    <w:rsid w:val="00E659EB"/>
    <w:rsid w:val="00E81A38"/>
    <w:rsid w:val="00E8228F"/>
    <w:rsid w:val="00EA7E71"/>
    <w:rsid w:val="00EB64CE"/>
    <w:rsid w:val="00EC5DA3"/>
    <w:rsid w:val="00ED26D8"/>
    <w:rsid w:val="00EE22A9"/>
    <w:rsid w:val="00EE61A9"/>
    <w:rsid w:val="00EF232A"/>
    <w:rsid w:val="00EF7E1A"/>
    <w:rsid w:val="00F31A40"/>
    <w:rsid w:val="00F570BA"/>
    <w:rsid w:val="00F6559A"/>
    <w:rsid w:val="00F81C5A"/>
    <w:rsid w:val="00F855CA"/>
    <w:rsid w:val="00F90D41"/>
    <w:rsid w:val="00FC09A6"/>
    <w:rsid w:val="00FE3371"/>
    <w:rsid w:val="00FF5401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05A053"/>
  <w15:chartTrackingRefBased/>
  <w15:docId w15:val="{6763637E-B9DA-4DE8-838D-AC2EF530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85"/>
    <w:pPr>
      <w:spacing w:before="8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685"/>
    <w:pPr>
      <w:spacing w:before="600" w:after="480" w:line="228" w:lineRule="auto"/>
      <w:ind w:right="1008"/>
      <w:outlineLvl w:val="0"/>
    </w:pPr>
    <w:rPr>
      <w:rFonts w:cs="Arial"/>
      <w:sz w:val="24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F7685"/>
    <w:pPr>
      <w:keepNext/>
      <w:keepLines/>
      <w:spacing w:before="480" w:after="60" w:line="192" w:lineRule="auto"/>
      <w:outlineLvl w:val="1"/>
    </w:pPr>
    <w:rPr>
      <w:rFonts w:asciiTheme="majorHAnsi" w:eastAsiaTheme="majorEastAsia" w:hAnsiTheme="majorHAnsi" w:cs="Arial"/>
      <w:b/>
      <w:caps/>
      <w:color w:val="343C4B" w:themeColor="background2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93037F"/>
    <w:pPr>
      <w:keepNext/>
      <w:keepLines/>
      <w:spacing w:line="120" w:lineRule="auto"/>
      <w:outlineLvl w:val="2"/>
    </w:pPr>
    <w:rPr>
      <w:rFonts w:ascii="Barlow Condensed" w:eastAsiaTheme="majorEastAsia" w:hAnsi="Barlow Condensed" w:cs="Times New Roman (Headings CS)"/>
      <w:b/>
      <w:caps/>
      <w:color w:val="343C4B" w:themeColor="background2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848EF"/>
    <w:pPr>
      <w:keepNext/>
      <w:keepLines/>
      <w:spacing w:before="120" w:line="192" w:lineRule="auto"/>
      <w:ind w:left="29"/>
      <w:outlineLvl w:val="3"/>
    </w:pPr>
    <w:rPr>
      <w:rFonts w:ascii="Barlow Condensed" w:eastAsiaTheme="majorEastAsia" w:hAnsi="Barlow Condensed" w:cs="Times New Roman (Headings CS)"/>
      <w:b/>
      <w:caps/>
      <w:color w:val="343C4B" w:themeColor="background2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57473"/>
    <w:pPr>
      <w:spacing w:before="320" w:line="276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85"/>
    <w:rPr>
      <w:rFonts w:eastAsiaTheme="minorHAnsi" w:cs="Arial"/>
      <w:color w:val="262626" w:themeColor="background1" w:themeTint="D9"/>
      <w:kern w:val="2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F7685"/>
    <w:rPr>
      <w:rFonts w:asciiTheme="majorHAnsi" w:eastAsiaTheme="majorEastAsia" w:hAnsiTheme="majorHAnsi" w:cs="Arial"/>
      <w:b/>
      <w:caps/>
      <w:color w:val="343C4B" w:themeColor="background2"/>
      <w:kern w:val="2"/>
      <w:sz w:val="30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3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85"/>
    <w:rPr>
      <w:rFonts w:ascii="Barlow Condensed" w:eastAsiaTheme="majorEastAsia" w:hAnsi="Barlow Condensed" w:cs="Times New Roman (Headings CS)"/>
      <w:b/>
      <w:caps/>
      <w:color w:val="343C4B" w:themeColor="background2"/>
      <w:kern w:val="2"/>
      <w:sz w:val="26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85"/>
    <w:rPr>
      <w:rFonts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85"/>
    <w:rPr>
      <w:rFonts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85"/>
    <w:rPr>
      <w:rFonts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85"/>
    <w:rPr>
      <w:rFonts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5878"/>
    <w:rPr>
      <w:rFonts w:asciiTheme="majorHAnsi" w:eastAsiaTheme="majorEastAsia" w:hAnsiTheme="majorHAnsi" w:cstheme="majorBidi"/>
      <w:b/>
      <w:caps/>
      <w:color w:val="343C4B" w:themeColor="background2"/>
      <w:kern w:val="2"/>
      <w:sz w:val="18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55878"/>
    <w:pPr>
      <w:spacing w:before="480" w:line="192" w:lineRule="auto"/>
      <w:ind w:right="1152"/>
      <w:contextualSpacing/>
    </w:pPr>
    <w:rPr>
      <w:rFonts w:asciiTheme="majorHAnsi" w:eastAsiaTheme="majorEastAsia" w:hAnsiTheme="majorHAnsi" w:cstheme="majorBidi"/>
      <w:b/>
      <w:caps/>
      <w:color w:val="343C4B" w:themeColor="background2"/>
      <w:sz w:val="18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5878"/>
    <w:rPr>
      <w:rFonts w:asciiTheme="majorHAnsi" w:eastAsiaTheme="majorEastAsia" w:hAnsiTheme="majorHAnsi" w:cs="Times New Roman (Headings CS)"/>
      <w:b/>
      <w:caps/>
      <w:color w:val="343C4B" w:themeColor="background2"/>
      <w:kern w:val="2"/>
      <w:sz w:val="2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78"/>
    <w:pPr>
      <w:numPr>
        <w:ilvl w:val="1"/>
      </w:numPr>
      <w:spacing w:before="720" w:line="192" w:lineRule="auto"/>
      <w:ind w:right="1008"/>
    </w:pPr>
    <w:rPr>
      <w:rFonts w:asciiTheme="majorHAnsi" w:eastAsiaTheme="majorEastAsia" w:hAnsiTheme="majorHAnsi" w:cs="Times New Roman (Headings CS)"/>
      <w:b/>
      <w:caps/>
      <w:color w:val="343C4B" w:themeColor="background2"/>
      <w:sz w:val="26"/>
      <w:szCs w:val="24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04B5F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F7685"/>
    <w:rPr>
      <w:rFonts w:eastAsiaTheme="minorHAnsi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F7685"/>
    <w:rPr>
      <w:rFonts w:eastAsiaTheme="minorHAnsi" w:cs="Arial (Body CS)"/>
      <w:i/>
      <w:iCs/>
      <w:color w:val="004B5F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04B5F" w:themeColor="accent1" w:themeShade="BF"/>
        <w:bottom w:val="single" w:sz="4" w:space="10" w:color="004B5F" w:themeColor="accent1" w:themeShade="BF"/>
      </w:pBdr>
      <w:spacing w:before="360" w:after="360"/>
      <w:ind w:left="864" w:right="864"/>
      <w:jc w:val="center"/>
    </w:pPr>
    <w:rPr>
      <w:i/>
      <w:iCs/>
      <w:color w:val="004B5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04B5F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CF7685"/>
    <w:pPr>
      <w:tabs>
        <w:tab w:val="center" w:pos="4680"/>
        <w:tab w:val="right" w:pos="9360"/>
      </w:tabs>
      <w:ind w:right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7685"/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228F"/>
    <w:pPr>
      <w:spacing w:after="0" w:line="240" w:lineRule="auto"/>
    </w:pPr>
    <w:rPr>
      <w:rFonts w:ascii="Tenorite" w:eastAsiaTheme="minorHAnsi" w:hAnsi="Tenorite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Contactinfo">
    <w:name w:val="Contact info"/>
    <w:basedOn w:val="Normal"/>
    <w:qFormat/>
    <w:rsid w:val="00055878"/>
    <w:pPr>
      <w:spacing w:before="320" w:line="276" w:lineRule="auto"/>
      <w:contextualSpacing/>
    </w:pPr>
  </w:style>
  <w:style w:type="paragraph" w:styleId="NoSpacing">
    <w:name w:val="No Spacing"/>
    <w:uiPriority w:val="1"/>
    <w:qFormat/>
    <w:rsid w:val="00055878"/>
    <w:pPr>
      <w:spacing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semiHidden/>
    <w:qFormat/>
    <w:rsid w:val="00224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eka\AppData\Roaming\Microsoft\Templates\One%20page%20business%20proposal.dotx" TargetMode="External"/></Relationships>
</file>

<file path=word/theme/theme1.xml><?xml version="1.0" encoding="utf-8"?>
<a:theme xmlns:a="http://schemas.openxmlformats.org/drawingml/2006/main" name="Phoebe_3">
  <a:themeElements>
    <a:clrScheme name="Phoebe_3 2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6580"/>
      </a:accent1>
      <a:accent2>
        <a:srgbClr val="003F80"/>
      </a:accent2>
      <a:accent3>
        <a:srgbClr val="3C0080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41">
      <a:majorFont>
        <a:latin typeface="Barlow Condensed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B13B65C2-27AE-EA49-BAAA-BCDCC75B85E2}" vid="{391C6D35-1EAF-D842-9CB2-9B4755D8E1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 page business proposal</Template>
  <TotalTime>4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mfeka</dc:creator>
  <cp:keywords/>
  <dc:description/>
  <cp:lastModifiedBy>Siboniso Mtshali</cp:lastModifiedBy>
  <cp:revision>2</cp:revision>
  <cp:lastPrinted>2025-05-23T01:38:00Z</cp:lastPrinted>
  <dcterms:created xsi:type="dcterms:W3CDTF">2026-06-23T01:38:00Z</dcterms:created>
  <dcterms:modified xsi:type="dcterms:W3CDTF">2026-06-23T01:38:00Z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Background">
    <vt:lpwstr>0</vt:lpwstr>
  </property>
  <property fmtid="{D5CDD505-2E9C-101B-9397-08002B2CF9AE}" pid="5" name="Status">
    <vt:lpwstr>Not started</vt:lpwstr>
  </property>
  <property fmtid="{D5CDD505-2E9C-101B-9397-08002B2CF9AE}" pid="6" name="_ip_UnifiedCompliancePolicyUIAction">
    <vt:lpwstr/>
  </property>
  <property fmtid="{D5CDD505-2E9C-101B-9397-08002B2CF9AE}" pid="7" name="Image">
    <vt:lpwstr>, </vt:lpwstr>
  </property>
  <property fmtid="{D5CDD505-2E9C-101B-9397-08002B2CF9AE}" pid="8" name="_ip_UnifiedCompliancePolicyProperties">
    <vt:lpwstr/>
  </property>
  <property fmtid="{D5CDD505-2E9C-101B-9397-08002B2CF9AE}" pid="9" name="ImageTagsTaxHTField">
    <vt:lpwstr/>
  </property>
  <property fmtid="{D5CDD505-2E9C-101B-9397-08002B2CF9AE}" pid="10" name="TaxCatchAll">
    <vt:lpwstr/>
  </property>
  <property fmtid="{D5CDD505-2E9C-101B-9397-08002B2CF9AE}" pid="11" name="MediaServiceKeyPoints">
    <vt:lpwstr/>
  </property>
</Properties>
</file>